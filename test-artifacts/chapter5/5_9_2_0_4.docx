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787" w:rsidRPr="009C567D" w:rsidRDefault="00A07787" w:rsidP="009C567D">
      <w:pPr>
        <w:ind w:firstLine="720"/>
        <w:jc w:val="both"/>
        <w:rPr>
          <w:sz w:val="28"/>
        </w:rPr>
      </w:pPr>
      <w:r w:rsidRPr="009C567D">
        <w:rPr>
          <w:sz w:val="28"/>
          <w:szCs w:val="26"/>
        </w:rPr>
        <w:t>Голубое свечение исцарапанной стрелки медленно набирало силу. Из неровного мерцающего шрама оно превращалось в пульсирующую, ледяную нить. Я зачарованно смотрел на нее несколько секунд, прежде чем опустить руку с зажатым в ней ключом. Металл стал горячим от трения и тепла моих пальцев.</w:t>
      </w:r>
    </w:p>
    <w:p w:rsidR="00A07787" w:rsidRPr="009C567D" w:rsidRDefault="00A07787" w:rsidP="009C567D">
      <w:pPr>
        <w:ind w:firstLine="720"/>
        <w:jc w:val="both"/>
        <w:rPr>
          <w:sz w:val="28"/>
        </w:rPr>
      </w:pPr>
      <w:r w:rsidRPr="009C567D">
        <w:rPr>
          <w:sz w:val="28"/>
          <w:szCs w:val="26"/>
        </w:rPr>
        <w:t>- Итак, протокол запущен, - тихо произнес я в пустоту.</w:t>
      </w:r>
    </w:p>
    <w:p w:rsidR="00A07787" w:rsidRPr="009C567D" w:rsidRDefault="00A07787" w:rsidP="009C567D">
      <w:pPr>
        <w:ind w:firstLine="720"/>
        <w:jc w:val="both"/>
        <w:rPr>
          <w:sz w:val="28"/>
        </w:rPr>
      </w:pPr>
      <w:r w:rsidRPr="009C567D">
        <w:rPr>
          <w:sz w:val="28"/>
          <w:szCs w:val="26"/>
        </w:rPr>
        <w:t xml:space="preserve">Голос, лишенный эха, показался мне плоским и чуждым, будто кто-то другой стоял прямо за спиной и повторял за мной.  Я вздрогнул. В этой абсолютной темноте, где единственным светом были мои собственные блекло-синие метки на стене, одиночество стало осязаемым, оно тянулось ко мне, наваливалось, душило. Оно ведь легло на мои плечи грузом, пропитанным холодом, как мокрая </w:t>
      </w:r>
      <w:r>
        <w:rPr>
          <w:sz w:val="28"/>
          <w:szCs w:val="26"/>
        </w:rPr>
        <w:t>одежда</w:t>
      </w:r>
      <w:r w:rsidRPr="009C567D">
        <w:rPr>
          <w:sz w:val="28"/>
          <w:szCs w:val="26"/>
        </w:rPr>
        <w:t xml:space="preserve"> в осенний ливень!</w:t>
      </w:r>
    </w:p>
    <w:p w:rsidR="00A07787" w:rsidRPr="009C567D" w:rsidRDefault="00A07787" w:rsidP="009C567D">
      <w:pPr>
        <w:ind w:firstLine="720"/>
        <w:jc w:val="both"/>
        <w:rPr>
          <w:sz w:val="28"/>
        </w:rPr>
      </w:pPr>
      <w:r w:rsidRPr="009C567D">
        <w:rPr>
          <w:sz w:val="28"/>
          <w:szCs w:val="26"/>
        </w:rPr>
        <w:t>Нам нужно действовать системно. Нельзя давать волю хаосу, ведь в этом месте любой сбой в мыслях ведет к концу. В университете нас учили: любую неопределенность можно свести к минимуму, если разбить ее на измеримые величины.</w:t>
      </w:r>
    </w:p>
    <w:p w:rsidR="00A07787" w:rsidRPr="009C567D" w:rsidRDefault="00A07787" w:rsidP="009C567D">
      <w:pPr>
        <w:ind w:firstLine="720"/>
        <w:jc w:val="both"/>
        <w:rPr>
          <w:sz w:val="28"/>
        </w:rPr>
      </w:pPr>
      <w:r w:rsidRPr="009C567D">
        <w:rPr>
          <w:sz w:val="28"/>
          <w:szCs w:val="26"/>
        </w:rPr>
        <w:t>Я выпрямился и закрыл глаза, чтобы восстановить внутреннее равновесие. Мой рост - сто восемьдесят два сантиметра, а шаг в спокойном состоянии составляет примерно семьдесят пять. Но здесь, в темноте, когда я вынужден прощупывать носком кроссовка каждый дециметр пола, мой шаг неизбежно укорачивается. Пусть будет шестьдесят сантиметров. Это моя базовая единица измерения. Мой метр!</w:t>
      </w:r>
    </w:p>
    <w:p w:rsidR="00A07787" w:rsidRPr="009C567D" w:rsidRDefault="00A07787" w:rsidP="009C567D">
      <w:pPr>
        <w:ind w:firstLine="720"/>
        <w:jc w:val="both"/>
        <w:rPr>
          <w:sz w:val="28"/>
        </w:rPr>
      </w:pPr>
      <w:r w:rsidRPr="009C567D">
        <w:rPr>
          <w:sz w:val="28"/>
          <w:szCs w:val="26"/>
        </w:rPr>
        <w:t>Я положил левую ладонь на стену слева от стрелки. Кожа ощущала легкую, едва заметную вибрацию - внутри этих дымчатых поверхностей бился гигантский, бесконечно медленный пульс.</w:t>
      </w:r>
    </w:p>
    <w:p w:rsidR="00A07787" w:rsidRPr="009C567D" w:rsidRDefault="00A07787" w:rsidP="009C567D">
      <w:pPr>
        <w:ind w:firstLine="720"/>
        <w:jc w:val="both"/>
        <w:rPr>
          <w:sz w:val="28"/>
        </w:rPr>
      </w:pPr>
      <w:r w:rsidRPr="009C567D">
        <w:rPr>
          <w:sz w:val="28"/>
          <w:szCs w:val="26"/>
        </w:rPr>
        <w:t>- Шаг первый, - скомандовал я себе и двинулся вперед.</w:t>
      </w:r>
    </w:p>
    <w:p w:rsidR="00A07787" w:rsidRPr="009C567D" w:rsidRDefault="00A07787" w:rsidP="009C567D">
      <w:pPr>
        <w:ind w:firstLine="720"/>
        <w:jc w:val="both"/>
        <w:rPr>
          <w:sz w:val="28"/>
        </w:rPr>
      </w:pPr>
      <w:r w:rsidRPr="009C567D">
        <w:rPr>
          <w:sz w:val="28"/>
          <w:szCs w:val="26"/>
        </w:rPr>
        <w:t>Я шел медленно, монотонно отсчитывая шаги в уме. «Один, два, три...»</w:t>
      </w:r>
    </w:p>
    <w:p w:rsidR="00A07787" w:rsidRPr="009C567D" w:rsidRDefault="00A07787" w:rsidP="009C567D">
      <w:pPr>
        <w:ind w:firstLine="720"/>
        <w:jc w:val="both"/>
        <w:rPr>
          <w:sz w:val="28"/>
        </w:rPr>
      </w:pPr>
      <w:r w:rsidRPr="009C567D">
        <w:rPr>
          <w:sz w:val="28"/>
          <w:szCs w:val="26"/>
        </w:rPr>
        <w:t>Темнота вокруг была настолько плотной, что казалась осязаемой. Она забивалась в ноздри, липла к лицу и мешала дышать. Воздух первого уровня, поначалу казавшийся благословенно теплым после ледяного ада предыдущего сектора, теперь начал раскрывать свою истинную природу. Было сухо. Невероятно, неестественно сухо! В нем не было ни капли влаги, ни единого намека на циркуляцию. Это был воздух, запертый в герметичный кокон, который с каждым вдохом высасывал влагу из моих легких.</w:t>
      </w:r>
    </w:p>
    <w:p w:rsidR="00A07787" w:rsidRPr="009C567D" w:rsidRDefault="00A07787" w:rsidP="009C567D">
      <w:pPr>
        <w:ind w:firstLine="720"/>
        <w:jc w:val="both"/>
        <w:rPr>
          <w:sz w:val="28"/>
        </w:rPr>
      </w:pPr>
      <w:r w:rsidRPr="009C567D">
        <w:rPr>
          <w:sz w:val="28"/>
          <w:szCs w:val="26"/>
        </w:rPr>
        <w:t>Каждые 25–30 шагов я делал широкий шаг в сторону, упирался вытянутой рукой в правую стену и продолжал движение вдоль левой.</w:t>
      </w:r>
    </w:p>
    <w:p w:rsidR="00A07787" w:rsidRPr="009C567D" w:rsidRDefault="00A07787" w:rsidP="009C567D">
      <w:pPr>
        <w:ind w:firstLine="720"/>
        <w:jc w:val="both"/>
        <w:rPr>
          <w:sz w:val="28"/>
        </w:rPr>
      </w:pPr>
      <w:r w:rsidRPr="009C567D">
        <w:rPr>
          <w:sz w:val="28"/>
          <w:szCs w:val="26"/>
        </w:rPr>
        <w:t>«Тридцать четыре, тридцать пять, тридцать шесть...»</w:t>
      </w:r>
    </w:p>
    <w:p w:rsidR="00A07787" w:rsidRPr="009C567D" w:rsidRDefault="00A07787" w:rsidP="009C567D">
      <w:pPr>
        <w:ind w:firstLine="720"/>
        <w:jc w:val="both"/>
        <w:rPr>
          <w:sz w:val="28"/>
        </w:rPr>
      </w:pPr>
      <w:r w:rsidRPr="009C567D">
        <w:rPr>
          <w:sz w:val="28"/>
          <w:szCs w:val="26"/>
        </w:rPr>
        <w:t>Жажда пришла не внезапно - она подкрадывалась, как мелкий воришка. Сначала у меня просто пересохло в горле. Потом язык стал казаться слишком большим, грубым, мешающим дышать. Я попытался сглотнуть, но слюны ведь не было! В горле будто провернулся наждачный круг.</w:t>
      </w:r>
    </w:p>
    <w:p w:rsidR="00A07787" w:rsidRPr="009C567D" w:rsidRDefault="00A07787" w:rsidP="009C567D">
      <w:pPr>
        <w:ind w:firstLine="720"/>
        <w:jc w:val="both"/>
        <w:rPr>
          <w:sz w:val="28"/>
        </w:rPr>
      </w:pPr>
      <w:r w:rsidRPr="009C567D">
        <w:rPr>
          <w:sz w:val="28"/>
          <w:szCs w:val="26"/>
        </w:rPr>
        <w:t>«Сорок восемь, сорок девять, пятьдесят».</w:t>
      </w:r>
    </w:p>
    <w:p w:rsidR="00A07787" w:rsidRPr="009C567D" w:rsidRDefault="00A07787" w:rsidP="009C567D">
      <w:pPr>
        <w:ind w:firstLine="720"/>
        <w:jc w:val="both"/>
        <w:rPr>
          <w:sz w:val="28"/>
        </w:rPr>
      </w:pPr>
      <w:r w:rsidRPr="009C567D">
        <w:rPr>
          <w:sz w:val="28"/>
          <w:szCs w:val="26"/>
        </w:rPr>
        <w:t>Я остановился. Моя левая рука все еще лежала на стене. Поднял правую со связкой ключей, прижал острие к податливому каучуку и с силой надавил. Материал сопротивлялся, пружинил под напором. Мне пришлось навалиться всем весом, чтобы прорезать вертикальную черту. Царапина медленно засветилась бледно-синим. Римская цифра «I» - моя первая промежуточная метка.</w:t>
      </w:r>
    </w:p>
    <w:p w:rsidR="00A07787" w:rsidRPr="009C567D" w:rsidRDefault="00A07787" w:rsidP="009C567D">
      <w:pPr>
        <w:ind w:firstLine="720"/>
        <w:jc w:val="both"/>
        <w:rPr>
          <w:sz w:val="28"/>
        </w:rPr>
      </w:pPr>
      <w:r w:rsidRPr="009C567D">
        <w:rPr>
          <w:sz w:val="28"/>
          <w:szCs w:val="26"/>
        </w:rPr>
        <w:t>- Отлично! Пятьдесят шагов, тридцать метров от старта. Прямой коридор.</w:t>
      </w:r>
    </w:p>
    <w:p w:rsidR="00A07787" w:rsidRPr="009C567D" w:rsidRDefault="00A07787" w:rsidP="009C567D">
      <w:pPr>
        <w:ind w:firstLine="720"/>
        <w:jc w:val="both"/>
        <w:rPr>
          <w:sz w:val="28"/>
        </w:rPr>
      </w:pPr>
      <w:r w:rsidRPr="009C567D">
        <w:rPr>
          <w:sz w:val="28"/>
          <w:szCs w:val="26"/>
        </w:rPr>
        <w:t>Я потер сухую и горячую кожу лба тыльной стороной ледяной руки. Это плохо. Организм начал испытывать стресс от обезвоживания. Как долго я здесь? Час? Три? Пять? Без часов время в Лабиринте превратилось в вязкую, бесформенную жижу. Оно то растягивалось, когда я вглядывался в темноту, то пролетало рывком, когда я проваливался в тяжелые, вязкие мысли.</w:t>
      </w:r>
    </w:p>
    <w:p w:rsidR="00A07787" w:rsidRPr="009C567D" w:rsidRDefault="00A07787" w:rsidP="009C567D">
      <w:pPr>
        <w:ind w:firstLine="720"/>
        <w:jc w:val="both"/>
        <w:rPr>
          <w:sz w:val="28"/>
        </w:rPr>
      </w:pPr>
      <w:r w:rsidRPr="009C567D">
        <w:rPr>
          <w:sz w:val="28"/>
          <w:szCs w:val="26"/>
        </w:rPr>
        <w:t>«Пятьдесят один, пятьдесят два...»</w:t>
      </w:r>
    </w:p>
    <w:p w:rsidR="00A07787" w:rsidRPr="009C567D" w:rsidRDefault="00A07787" w:rsidP="009C567D">
      <w:pPr>
        <w:ind w:firstLine="720"/>
        <w:jc w:val="both"/>
        <w:rPr>
          <w:sz w:val="28"/>
        </w:rPr>
      </w:pPr>
      <w:r w:rsidRPr="009C567D">
        <w:rPr>
          <w:sz w:val="28"/>
          <w:szCs w:val="26"/>
        </w:rPr>
        <w:t>Стена под левой рукой оставалась ровной. Но на отметке в семьдесят пять шагов я почувствовал странное изменение. Моя правая рука, которой я периодически совершал короткие взмахи в воздухе, чтобы не потерять равновесие, вдруг не встретила пустоты. Воздушный поток - если его можно было так назвать - изменился. Справа повеяло едва заметной прохладой.</w:t>
      </w:r>
    </w:p>
    <w:p w:rsidR="00A07787" w:rsidRPr="009C567D" w:rsidRDefault="00A07787" w:rsidP="009C567D">
      <w:pPr>
        <w:ind w:firstLine="720"/>
        <w:jc w:val="both"/>
        <w:rPr>
          <w:sz w:val="28"/>
        </w:rPr>
      </w:pPr>
      <w:r w:rsidRPr="009C567D">
        <w:rPr>
          <w:sz w:val="28"/>
          <w:szCs w:val="26"/>
        </w:rPr>
        <w:t>Я остановился, повернулся направо и протянул руку. Пустота. Я сделал шаг в сторону, не отрывая левой руки от стены - вернее, теперь мне пришлось вытянуться, удерживая контакт кончиками пальцев. Моя правая рука нащупала угол. Острый, ровный угол стены, уходящей вглубь, направо.</w:t>
      </w:r>
    </w:p>
    <w:p w:rsidR="00A07787" w:rsidRPr="009C567D" w:rsidRDefault="00A07787" w:rsidP="009C567D">
      <w:pPr>
        <w:ind w:firstLine="720"/>
        <w:jc w:val="both"/>
        <w:rPr>
          <w:sz w:val="28"/>
        </w:rPr>
      </w:pPr>
      <w:r w:rsidRPr="009C567D">
        <w:rPr>
          <w:sz w:val="28"/>
          <w:szCs w:val="26"/>
        </w:rPr>
        <w:t>Здесь было ответвление с узким коридором, ведущим в сторону от моего маршрута. Согласно «Правилу левой руки», я должен был проигнорировать этот поворот, так как моя левая рука вела меня вдоль непрерывной левой стены. Поворот туда означал бы нарушение алгоритма обхода.</w:t>
      </w:r>
    </w:p>
    <w:p w:rsidR="00A07787" w:rsidRPr="009C567D" w:rsidRDefault="00A07787" w:rsidP="009C567D">
      <w:pPr>
        <w:ind w:firstLine="720"/>
        <w:jc w:val="both"/>
        <w:rPr>
          <w:sz w:val="28"/>
        </w:rPr>
      </w:pPr>
      <w:r w:rsidRPr="009C567D">
        <w:rPr>
          <w:sz w:val="28"/>
          <w:szCs w:val="26"/>
        </w:rPr>
        <w:t>- Систематичность превыше всего, - прошептал я себе под нос, возвращаясь на прежнюю траекторию. - Нельзя метаться. Вот ведь, сначала нужно замкнуть этот контур!</w:t>
      </w:r>
    </w:p>
    <w:p w:rsidR="00A07787" w:rsidRPr="009C567D" w:rsidRDefault="00A07787" w:rsidP="009C567D">
      <w:pPr>
        <w:ind w:firstLine="720"/>
        <w:jc w:val="both"/>
        <w:rPr>
          <w:sz w:val="28"/>
        </w:rPr>
      </w:pPr>
      <w:r w:rsidRPr="009C567D">
        <w:rPr>
          <w:sz w:val="28"/>
          <w:szCs w:val="26"/>
        </w:rPr>
        <w:t>Я зафиксировал в памяти: «Шаг 75. Ответвление направо» и пошел дальше.</w:t>
      </w:r>
    </w:p>
    <w:p w:rsidR="00A07787" w:rsidRPr="009C567D" w:rsidRDefault="00A07787" w:rsidP="009C567D">
      <w:pPr>
        <w:ind w:firstLine="720"/>
        <w:jc w:val="both"/>
        <w:rPr>
          <w:sz w:val="28"/>
        </w:rPr>
      </w:pPr>
      <w:r w:rsidRPr="009C567D">
        <w:rPr>
          <w:sz w:val="28"/>
          <w:szCs w:val="26"/>
        </w:rPr>
        <w:t>«Восемьдесят, восемьдесят один...»</w:t>
      </w:r>
    </w:p>
    <w:p w:rsidR="00A07787" w:rsidRPr="009C567D" w:rsidRDefault="00A07787" w:rsidP="009C567D">
      <w:pPr>
        <w:ind w:firstLine="720"/>
        <w:jc w:val="both"/>
        <w:rPr>
          <w:sz w:val="28"/>
        </w:rPr>
      </w:pPr>
      <w:r w:rsidRPr="009C567D">
        <w:rPr>
          <w:sz w:val="28"/>
          <w:szCs w:val="26"/>
        </w:rPr>
        <w:t>На сотом шаге я остановился и вырезал на стене цифру «II». Синий свет послушно заполнил борозды. Мой след в этом безумном месте становился все длиннее. Я не просто блуждал - я размечал территорию, заявляя свои права на этот кусок пустоты.</w:t>
      </w:r>
    </w:p>
    <w:p w:rsidR="00A07787" w:rsidRPr="009C567D" w:rsidRDefault="00A07787" w:rsidP="009C567D">
      <w:pPr>
        <w:ind w:firstLine="720"/>
        <w:jc w:val="both"/>
        <w:rPr>
          <w:sz w:val="28"/>
        </w:rPr>
      </w:pPr>
      <w:r w:rsidRPr="009C567D">
        <w:rPr>
          <w:sz w:val="28"/>
          <w:szCs w:val="26"/>
        </w:rPr>
        <w:t>На сто двадцатом шаге левая стена резко ушла влево под прямым углом. Поворот! Аккуратно обогнул угол, удерживая контакт со стеной. Теперь я двигался перпендикулярно первому коридору.</w:t>
      </w:r>
    </w:p>
    <w:p w:rsidR="00A07787" w:rsidRPr="009C567D" w:rsidRDefault="00A07787" w:rsidP="009C567D">
      <w:pPr>
        <w:ind w:firstLine="720"/>
        <w:jc w:val="both"/>
        <w:rPr>
          <w:sz w:val="28"/>
        </w:rPr>
      </w:pPr>
      <w:r w:rsidRPr="009C567D">
        <w:rPr>
          <w:sz w:val="28"/>
          <w:szCs w:val="26"/>
        </w:rPr>
        <w:t>«Сто тридцать, сто сорок...»</w:t>
      </w:r>
    </w:p>
    <w:p w:rsidR="00A07787" w:rsidRPr="009C567D" w:rsidRDefault="00A07787" w:rsidP="009C567D">
      <w:pPr>
        <w:ind w:firstLine="720"/>
        <w:jc w:val="both"/>
        <w:rPr>
          <w:sz w:val="28"/>
        </w:rPr>
      </w:pPr>
      <w:r w:rsidRPr="009C567D">
        <w:rPr>
          <w:sz w:val="28"/>
          <w:szCs w:val="26"/>
        </w:rPr>
        <w:t>Голод заявил о себе резким, спазматическим сжатием в желудке. Это была не та легкая сытость, которую испытываешь, пропустив обед. Это была глухая, тянущая боль, от которой темнело в глазах. Мое тело, истощенное ледяным переходом из предыдущей главы, требовало калорий. Ему нужно было топливо, чтобы согревать кровь и двигать мышцы, но у меня не было ничего, кроме связки ключей и разряжающегося телефона. Периодически проверяя правую сторону коридора, я постоянно натыкался на стену и продолжал свое нелегкое путешествие.</w:t>
      </w:r>
    </w:p>
    <w:p w:rsidR="00A07787" w:rsidRPr="009C567D" w:rsidRDefault="00A07787" w:rsidP="009C567D">
      <w:pPr>
        <w:ind w:firstLine="720"/>
        <w:jc w:val="both"/>
        <w:rPr>
          <w:sz w:val="28"/>
        </w:rPr>
      </w:pPr>
      <w:r w:rsidRPr="009C567D">
        <w:rPr>
          <w:sz w:val="28"/>
          <w:szCs w:val="26"/>
        </w:rPr>
        <w:t>На сто пятидесятом шаге я вырезал цифру «III». Рука заметно дрожала, и ключ соскальзывал, оставляя рваные края. Синее свечение новой метки показалось мне более тусклым, чем у предыдущих. Или это просто мои глаза начали уставать от постоянного напряжения?</w:t>
      </w:r>
    </w:p>
    <w:p w:rsidR="00A07787" w:rsidRPr="009C567D" w:rsidRDefault="00A07787" w:rsidP="009C567D">
      <w:pPr>
        <w:ind w:firstLine="720"/>
        <w:jc w:val="both"/>
        <w:rPr>
          <w:sz w:val="28"/>
        </w:rPr>
      </w:pPr>
      <w:r w:rsidRPr="009C567D">
        <w:rPr>
          <w:sz w:val="28"/>
          <w:szCs w:val="26"/>
        </w:rPr>
        <w:t>Я пошел дальше, но уже через тридцать шагов обнаружил очередной левый поворот.</w:t>
      </w:r>
    </w:p>
    <w:p w:rsidR="00A07787" w:rsidRPr="009C567D" w:rsidRDefault="00A07787" w:rsidP="009C567D">
      <w:pPr>
        <w:ind w:firstLine="720"/>
        <w:jc w:val="both"/>
        <w:rPr>
          <w:sz w:val="28"/>
        </w:rPr>
      </w:pPr>
      <w:r w:rsidRPr="009C567D">
        <w:rPr>
          <w:sz w:val="28"/>
          <w:szCs w:val="26"/>
        </w:rPr>
        <w:t>- Так, - я остановился, тяжело дыша. - Это второй поворот налево. Если это прямоугольник, то сейчас должен двигаться параллельно первому коридору, но в обратном направлении.</w:t>
      </w:r>
    </w:p>
    <w:p w:rsidR="00A07787" w:rsidRPr="009C567D" w:rsidRDefault="00A07787" w:rsidP="009C567D">
      <w:pPr>
        <w:ind w:firstLine="720"/>
        <w:jc w:val="both"/>
        <w:rPr>
          <w:sz w:val="28"/>
        </w:rPr>
      </w:pPr>
      <w:r w:rsidRPr="009C567D">
        <w:rPr>
          <w:sz w:val="28"/>
          <w:szCs w:val="26"/>
        </w:rPr>
        <w:t>Я повернул. Мои шаги стали тяжелыми, шаркающими. Кроссовки то и дело цеплялись за невидимые шероховатости пола. Жажда становилась невыносимой! Губы потрескались, и когда я облизал их, во рту появился неприятный привкус. Мне отчаянно хотелось пить. Перед глазами начали всплывать образы из прошлой жизни: запотевший стакан содовой со звенящими кубиками льда, холодная вода из-под крана, которую пил, припав губами к металлическому крану после тренировок...</w:t>
      </w:r>
    </w:p>
    <w:p w:rsidR="00A07787" w:rsidRPr="009C567D" w:rsidRDefault="00A07787" w:rsidP="009C567D">
      <w:pPr>
        <w:ind w:firstLine="720"/>
        <w:jc w:val="both"/>
        <w:rPr>
          <w:sz w:val="28"/>
        </w:rPr>
      </w:pPr>
      <w:r w:rsidRPr="009C567D">
        <w:rPr>
          <w:sz w:val="28"/>
          <w:szCs w:val="26"/>
        </w:rPr>
        <w:t>- Хватит! - зло оборвал я себя. - Хватит об этом думать. Думай о цифрах.</w:t>
      </w:r>
    </w:p>
    <w:p w:rsidR="00A07787" w:rsidRPr="009C567D" w:rsidRDefault="00A07787" w:rsidP="009C567D">
      <w:pPr>
        <w:ind w:firstLine="720"/>
        <w:jc w:val="both"/>
        <w:rPr>
          <w:sz w:val="28"/>
        </w:rPr>
      </w:pPr>
      <w:r w:rsidRPr="009C567D">
        <w:rPr>
          <w:sz w:val="28"/>
          <w:szCs w:val="26"/>
        </w:rPr>
        <w:t>«Сто девяносто, двести...»</w:t>
      </w:r>
    </w:p>
    <w:p w:rsidR="00A07787" w:rsidRPr="009C567D" w:rsidRDefault="00A07787" w:rsidP="009C567D">
      <w:pPr>
        <w:ind w:firstLine="720"/>
        <w:jc w:val="both"/>
        <w:rPr>
          <w:sz w:val="28"/>
        </w:rPr>
      </w:pPr>
      <w:r w:rsidRPr="009C567D">
        <w:rPr>
          <w:sz w:val="28"/>
          <w:szCs w:val="26"/>
        </w:rPr>
        <w:t>На двести пятидесятом шаге надо будет сделать очередную метку, но левая стена снова повернула налево раньше времени. На двести тридцатом шаге. Третий поворот! Я послушно последовал за стеной. По моим расчетам, этот отрезок должен был быть коротким. Он должен был вернуть меня к первому коридору, замкнув петлю.</w:t>
      </w:r>
    </w:p>
    <w:p w:rsidR="00A07787" w:rsidRPr="009C567D" w:rsidRDefault="00A07787" w:rsidP="009C567D">
      <w:pPr>
        <w:ind w:firstLine="720"/>
        <w:jc w:val="both"/>
        <w:rPr>
          <w:sz w:val="28"/>
        </w:rPr>
      </w:pPr>
      <w:r w:rsidRPr="009C567D">
        <w:rPr>
          <w:sz w:val="28"/>
          <w:szCs w:val="26"/>
        </w:rPr>
        <w:t>Я шел, считая каждый шаг как последний. Мое дыхание было хриплым, прерывистым. Сердце колотилось в груди, как пойманная птица. В ушах стоял тонкий, назойливый звон - верный спутник падающего давления и обезвоживания.</w:t>
      </w:r>
    </w:p>
    <w:p w:rsidR="00A07787" w:rsidRPr="009C567D" w:rsidRDefault="00A07787" w:rsidP="009C567D">
      <w:pPr>
        <w:ind w:firstLine="720"/>
        <w:jc w:val="both"/>
        <w:rPr>
          <w:sz w:val="28"/>
        </w:rPr>
      </w:pPr>
      <w:r w:rsidRPr="009C567D">
        <w:rPr>
          <w:sz w:val="28"/>
          <w:szCs w:val="26"/>
        </w:rPr>
        <w:t>Двести сорок, двести пятьдесят - стена слева оставалась непрерывной, без единого поворота или ответвления. Двести семьдесят, двести восемьдесят - я замер, вглядываясь в темноту. - Где же ты? - прошептал я. - Где поворот?!</w:t>
      </w:r>
    </w:p>
    <w:p w:rsidR="00A07787" w:rsidRPr="009C567D" w:rsidRDefault="00A07787" w:rsidP="009C567D">
      <w:pPr>
        <w:ind w:firstLine="720"/>
        <w:jc w:val="both"/>
        <w:rPr>
          <w:sz w:val="28"/>
        </w:rPr>
      </w:pPr>
      <w:r w:rsidRPr="009C567D">
        <w:rPr>
          <w:sz w:val="28"/>
          <w:szCs w:val="26"/>
        </w:rPr>
        <w:t>На трехсотом шаге я остановился. Колени мелко дрожали. Прислонившись лбом к прохладной стене, я чувствовал, как уходит последнее тепло. Силы покидали меня с пугающей скоростью. Если не найду выход или хотя бы воду в ближайшие часы, то я просто останусь лежать здесь, превратившись в еще один холодный труп, который Лабиринт со временем переработает или перенесет в ледяной сектор.</w:t>
      </w:r>
    </w:p>
    <w:p w:rsidR="00A07787" w:rsidRPr="009C567D" w:rsidRDefault="00A07787" w:rsidP="009C567D">
      <w:pPr>
        <w:ind w:firstLine="720"/>
        <w:jc w:val="both"/>
        <w:rPr>
          <w:sz w:val="28"/>
        </w:rPr>
      </w:pPr>
      <w:r w:rsidRPr="009C567D">
        <w:rPr>
          <w:sz w:val="28"/>
          <w:szCs w:val="26"/>
        </w:rPr>
        <w:t>Я заставил себя выпрямиться и достал телефон. Экран вспыхнул, и этот свет, даже через прищуренные глаза, показался мне невыносимо ярким, почти болезненным.</w:t>
      </w:r>
    </w:p>
    <w:p w:rsidR="00A07787" w:rsidRPr="009C567D" w:rsidRDefault="00A07787" w:rsidP="009C567D">
      <w:pPr>
        <w:ind w:firstLine="720"/>
        <w:jc w:val="both"/>
        <w:rPr>
          <w:sz w:val="28"/>
        </w:rPr>
      </w:pPr>
      <w:r w:rsidRPr="009C567D">
        <w:rPr>
          <w:sz w:val="28"/>
          <w:szCs w:val="26"/>
        </w:rPr>
        <w:t>«3%»</w:t>
      </w:r>
    </w:p>
    <w:p w:rsidR="00A07787" w:rsidRPr="009C567D" w:rsidRDefault="00A07787" w:rsidP="009C567D">
      <w:pPr>
        <w:ind w:firstLine="720"/>
        <w:jc w:val="both"/>
        <w:rPr>
          <w:sz w:val="28"/>
        </w:rPr>
      </w:pPr>
      <w:r w:rsidRPr="009C567D">
        <w:rPr>
          <w:sz w:val="28"/>
          <w:szCs w:val="26"/>
        </w:rPr>
        <w:t>Заряд всё ещё держался. Но надолго ли? Тепловизор я не включал - берёг каждый процент. Смартфон - единственный якорь, мой единственный путеводитель, мой единственный шанс не сгинуть в этой мгле. Погаснет он - и я навсегда растворюсь в пустоте... Заблокировал экран, спрятал устройство в карман. Нужно поставить отметку. Шаг триста.</w:t>
      </w:r>
    </w:p>
    <w:p w:rsidR="00A07787" w:rsidRPr="009C567D" w:rsidRDefault="00A07787" w:rsidP="009C567D">
      <w:pPr>
        <w:ind w:firstLine="720"/>
        <w:jc w:val="both"/>
        <w:rPr>
          <w:sz w:val="28"/>
        </w:rPr>
      </w:pPr>
      <w:r w:rsidRPr="009C567D">
        <w:rPr>
          <w:sz w:val="28"/>
          <w:szCs w:val="26"/>
        </w:rPr>
        <w:t>Потянулся за ключом, но пальцы свело судорогой, и ключи со звоном брызнули на пол. В абсолютной тишине звук отозвался взрывом. Я замер, прислушался - тишина быстро поглотила остатки шума, вернув пространству мёртвый покой. Упал на четвереньки, шаря руками по холодному гладкому полу, пока пальцы не коснулись металла. Сжал ключи в кулаке, чувствуя, как в горле закипает бесконечный, липкий ужас...</w:t>
      </w:r>
    </w:p>
    <w:p w:rsidR="00A07787" w:rsidRPr="009C567D" w:rsidRDefault="00A07787" w:rsidP="009C567D">
      <w:pPr>
        <w:ind w:firstLine="720"/>
        <w:jc w:val="both"/>
        <w:rPr>
          <w:sz w:val="28"/>
        </w:rPr>
      </w:pPr>
      <w:r w:rsidRPr="009C567D">
        <w:rPr>
          <w:sz w:val="28"/>
          <w:szCs w:val="26"/>
        </w:rPr>
        <w:t>Мои руки дрожали, сбивая ритм дыхания. Я чувствовал, как теряю контроль, как ошибаюсь в каждом движении, как роняю вещи и как стремительно приближается конец.</w:t>
      </w:r>
    </w:p>
    <w:p w:rsidR="00A07787" w:rsidRPr="009C567D" w:rsidRDefault="00A07787" w:rsidP="009C567D">
      <w:pPr>
        <w:ind w:firstLine="720"/>
        <w:jc w:val="both"/>
        <w:rPr>
          <w:sz w:val="28"/>
        </w:rPr>
      </w:pPr>
      <w:r w:rsidRPr="009C567D">
        <w:rPr>
          <w:sz w:val="28"/>
          <w:szCs w:val="26"/>
        </w:rPr>
        <w:t>- Нет, - твёрдо сказал я себе. - Нет. Вставай же.</w:t>
      </w:r>
    </w:p>
    <w:p w:rsidR="00A07787" w:rsidRPr="009C567D" w:rsidRDefault="00A07787" w:rsidP="009C567D">
      <w:pPr>
        <w:ind w:firstLine="720"/>
        <w:jc w:val="both"/>
        <w:rPr>
          <w:sz w:val="28"/>
        </w:rPr>
      </w:pPr>
      <w:r w:rsidRPr="009C567D">
        <w:rPr>
          <w:sz w:val="28"/>
          <w:szCs w:val="26"/>
        </w:rPr>
        <w:t>С трудом поднялся на ноги и, прислонившись к стене, с огромным внутренним усилием вырезал «IV» на уровне груди. Свечение появилось медленно, словно нехотя пробиваясь сквозь слой вековой пыли. Поплёлся дальше. Шаги давались всё тяжелее. Мозг, измученный жаждой, начал подкидывать легкие слуховые галлюцинации...</w:t>
      </w:r>
    </w:p>
    <w:p w:rsidR="00A07787" w:rsidRPr="009C567D" w:rsidRDefault="00A07787" w:rsidP="009C567D">
      <w:pPr>
        <w:ind w:firstLine="720"/>
        <w:jc w:val="both"/>
        <w:rPr>
          <w:sz w:val="28"/>
        </w:rPr>
      </w:pPr>
      <w:r w:rsidRPr="009C567D">
        <w:rPr>
          <w:sz w:val="28"/>
          <w:szCs w:val="26"/>
        </w:rPr>
        <w:t>Звуки нарастали: мерный, тягучий стук.</w:t>
      </w:r>
    </w:p>
    <w:p w:rsidR="00A07787" w:rsidRPr="009C567D" w:rsidRDefault="00A07787" w:rsidP="009C567D">
      <w:pPr>
        <w:ind w:firstLine="720"/>
        <w:jc w:val="both"/>
        <w:rPr>
          <w:sz w:val="28"/>
        </w:rPr>
      </w:pPr>
      <w:r w:rsidRPr="009C567D">
        <w:rPr>
          <w:sz w:val="28"/>
          <w:szCs w:val="26"/>
        </w:rPr>
        <w:t>Я остановился и прислушался - звон в ушах усиливался, но капель не было. Лишь шутка уставшего разума. На триста пятидесятом шаге левая стена снова вильнула влево. Четвёртый поворот.</w:t>
      </w:r>
    </w:p>
    <w:p w:rsidR="00A07787" w:rsidRPr="009C567D" w:rsidRDefault="00A07787" w:rsidP="009C567D">
      <w:pPr>
        <w:ind w:firstLine="720"/>
        <w:jc w:val="both"/>
        <w:rPr>
          <w:sz w:val="28"/>
        </w:rPr>
      </w:pPr>
      <w:r w:rsidRPr="009C567D">
        <w:rPr>
          <w:sz w:val="28"/>
          <w:szCs w:val="26"/>
        </w:rPr>
        <w:t>Шёл дальше, ожидая увидеть впереди спасительный синий свет моего первого знака - креста со стрелкой. Нужно было вернуться к началу, этот безумный круг обязан был закончиться, и я продолжал идти, всматриваясь в темноту, пока у меня не заболели глаза...</w:t>
      </w:r>
    </w:p>
    <w:p w:rsidR="00A07787" w:rsidRPr="009C567D" w:rsidRDefault="00A07787" w:rsidP="009C567D">
      <w:pPr>
        <w:ind w:firstLine="720"/>
        <w:jc w:val="both"/>
        <w:rPr>
          <w:sz w:val="28"/>
        </w:rPr>
      </w:pPr>
      <w:r w:rsidRPr="009C567D">
        <w:rPr>
          <w:sz w:val="28"/>
          <w:szCs w:val="26"/>
        </w:rPr>
        <w:t>«Десять шагов. Двадцать. Тридцать…»</w:t>
      </w:r>
    </w:p>
    <w:p w:rsidR="00A07787" w:rsidRPr="009C567D" w:rsidRDefault="00A07787" w:rsidP="009C567D">
      <w:pPr>
        <w:ind w:firstLine="720"/>
        <w:jc w:val="both"/>
        <w:rPr>
          <w:sz w:val="28"/>
        </w:rPr>
      </w:pPr>
      <w:r w:rsidRPr="009C567D">
        <w:rPr>
          <w:sz w:val="28"/>
          <w:szCs w:val="26"/>
        </w:rPr>
        <w:t>Ничего. Только глухая, мёртвая темень.</w:t>
      </w:r>
    </w:p>
    <w:p w:rsidR="00A07787" w:rsidRPr="009C567D" w:rsidRDefault="00A07787" w:rsidP="009C567D">
      <w:pPr>
        <w:ind w:firstLine="720"/>
        <w:jc w:val="both"/>
        <w:rPr>
          <w:sz w:val="28"/>
        </w:rPr>
      </w:pPr>
      <w:r w:rsidRPr="009C567D">
        <w:rPr>
          <w:sz w:val="28"/>
          <w:szCs w:val="26"/>
        </w:rPr>
        <w:t>«Сорок. Пятьдесят…»</w:t>
      </w:r>
    </w:p>
    <w:p w:rsidR="00A07787" w:rsidRPr="009C567D" w:rsidRDefault="00A07787" w:rsidP="009C567D">
      <w:pPr>
        <w:ind w:firstLine="720"/>
        <w:jc w:val="both"/>
        <w:rPr>
          <w:sz w:val="28"/>
        </w:rPr>
      </w:pPr>
      <w:r w:rsidRPr="009C567D">
        <w:rPr>
          <w:sz w:val="28"/>
          <w:szCs w:val="26"/>
        </w:rPr>
        <w:t>Я остановился, не отрывая левой руки от стены. Вдруг пальцы наткнулись на знакомый, врезанный в камень желобок. Замер. Никакого синего свечения. Но пальцы отчетливо чувствовали контур. Вытащил телефон и включил экран, направив тусклый свет на стену. Перед глазами была метка. Но это был не крест со стрелкой. Это была римская «I». Моя первая промежуточная отметка, которую я сделал на пятидесятом шаге от старта.</w:t>
      </w:r>
    </w:p>
    <w:p w:rsidR="00A07787" w:rsidRPr="009C567D" w:rsidRDefault="00A07787" w:rsidP="009C567D">
      <w:pPr>
        <w:ind w:firstLine="720"/>
        <w:jc w:val="both"/>
        <w:rPr>
          <w:sz w:val="28"/>
        </w:rPr>
      </w:pPr>
      <w:r w:rsidRPr="009C567D">
        <w:rPr>
          <w:sz w:val="28"/>
          <w:szCs w:val="26"/>
        </w:rPr>
        <w:t>Земля ушла у меня из-под ног. Я навалился на стену обеими руками, чтобы не упасть. Сердце колотилось в горле, а в груди не хватало воздуха...</w:t>
      </w:r>
    </w:p>
    <w:p w:rsidR="00A07787" w:rsidRPr="009C567D" w:rsidRDefault="00A07787" w:rsidP="009C567D">
      <w:pPr>
        <w:ind w:firstLine="720"/>
        <w:jc w:val="both"/>
        <w:rPr>
          <w:sz w:val="28"/>
        </w:rPr>
      </w:pPr>
      <w:r w:rsidRPr="009C567D">
        <w:rPr>
          <w:sz w:val="28"/>
          <w:szCs w:val="26"/>
        </w:rPr>
        <w:t>- Как... - прошептал я, глядя на экран телефона. - Как это возможно?</w:t>
      </w:r>
    </w:p>
    <w:p w:rsidR="00A07787" w:rsidRPr="009C567D" w:rsidRDefault="00A07787" w:rsidP="009C567D">
      <w:pPr>
        <w:ind w:firstLine="720"/>
        <w:jc w:val="both"/>
        <w:rPr>
          <w:sz w:val="28"/>
        </w:rPr>
      </w:pPr>
      <w:r w:rsidRPr="009C567D">
        <w:rPr>
          <w:sz w:val="28"/>
          <w:szCs w:val="26"/>
        </w:rPr>
        <w:t>На нём ведь всё ещё светилась табличка «Уровень 1». Заряд - 3%. Мне было трудно собраться с мыслями; недостаток воды и нервное напряжение выжимали все соки.</w:t>
      </w:r>
    </w:p>
    <w:p w:rsidR="00A07787" w:rsidRPr="009C567D" w:rsidRDefault="00A07787" w:rsidP="009C567D">
      <w:pPr>
        <w:ind w:firstLine="720"/>
        <w:jc w:val="both"/>
        <w:rPr>
          <w:sz w:val="28"/>
        </w:rPr>
      </w:pPr>
      <w:r w:rsidRPr="009C567D">
        <w:rPr>
          <w:sz w:val="28"/>
          <w:szCs w:val="26"/>
        </w:rPr>
        <w:t>Точка старта - метка креста. И спустя пятьдесят шагов - отметка «I». Ещё через пятьдесят - «II». После ста двадцати шагов поворот налево. Ещё через тридцать - «III». После ста восьмидесяти - второй поворот. На трёхсотом - «IV». И после трёхсот пятидесяти шагов - третий поворот налево. Спустя пятьдесят шагов я вернулся к отметке «I». Это ломало топологию. Если маркер «I» находится на первом отрезке, и я вернулся к нему после четвёртого поворота, то где стартовый крест? Он должен был быть в пятидесяти шагах до «I» при обратном движении. Или в пятидесяти шагах после, если пространство сомкнулось, склеив начало и середину пути... Развернувшись, я пошёл обратно вдоль стены, в ту сторону, откуда только что пришёл.</w:t>
      </w:r>
    </w:p>
    <w:p w:rsidR="00A07787" w:rsidRPr="009C567D" w:rsidRDefault="00A07787" w:rsidP="009C567D">
      <w:pPr>
        <w:ind w:firstLine="720"/>
        <w:jc w:val="both"/>
        <w:rPr>
          <w:sz w:val="28"/>
        </w:rPr>
      </w:pPr>
      <w:r w:rsidRPr="009C567D">
        <w:rPr>
          <w:sz w:val="28"/>
          <w:szCs w:val="26"/>
        </w:rPr>
        <w:t>«Десять шагов. Двадцать. Тридцать. Сорок. Пятьдесят…»</w:t>
      </w:r>
    </w:p>
    <w:p w:rsidR="00A07787" w:rsidRPr="009C567D" w:rsidRDefault="00A07787" w:rsidP="009C567D">
      <w:pPr>
        <w:ind w:firstLine="720"/>
        <w:jc w:val="both"/>
        <w:rPr>
          <w:sz w:val="28"/>
        </w:rPr>
      </w:pPr>
      <w:r w:rsidRPr="009C567D">
        <w:rPr>
          <w:sz w:val="28"/>
          <w:szCs w:val="26"/>
        </w:rPr>
        <w:t>Я должен был оказаться у метки «IV» или у креста. Но стена была абсолютно гладкая - ни царапин, ни свечения. Я пошёл дальше, слегка ускорив шаг. Паника, которую я так долго сдерживал, наконец прорвала плотину моего разума. Меня захлестнула горячая тёмная волна...</w:t>
      </w:r>
    </w:p>
    <w:p w:rsidR="00A07787" w:rsidRPr="009C567D" w:rsidRDefault="00A07787" w:rsidP="009C567D">
      <w:pPr>
        <w:ind w:firstLine="720"/>
        <w:jc w:val="both"/>
        <w:rPr>
          <w:sz w:val="28"/>
        </w:rPr>
      </w:pPr>
      <w:r w:rsidRPr="009C567D">
        <w:rPr>
          <w:sz w:val="28"/>
          <w:szCs w:val="26"/>
        </w:rPr>
        <w:t>Я закричал, ударив кулаками по камню:</w:t>
      </w:r>
    </w:p>
    <w:p w:rsidR="00A07787" w:rsidRPr="009C567D" w:rsidRDefault="00A07787" w:rsidP="009C567D">
      <w:pPr>
        <w:ind w:firstLine="720"/>
        <w:jc w:val="both"/>
        <w:rPr>
          <w:sz w:val="28"/>
        </w:rPr>
      </w:pPr>
      <w:r w:rsidRPr="009C567D">
        <w:rPr>
          <w:sz w:val="28"/>
          <w:szCs w:val="26"/>
        </w:rPr>
        <w:t>- Нет! Нет! Нет!</w:t>
      </w:r>
    </w:p>
    <w:p w:rsidR="00A07787" w:rsidRPr="009C567D" w:rsidRDefault="00A07787" w:rsidP="009C567D">
      <w:pPr>
        <w:ind w:firstLine="720"/>
        <w:jc w:val="both"/>
        <w:rPr>
          <w:sz w:val="28"/>
        </w:rPr>
      </w:pPr>
      <w:r w:rsidRPr="009C567D">
        <w:rPr>
          <w:sz w:val="28"/>
          <w:szCs w:val="26"/>
        </w:rPr>
        <w:t>Глаза воспалились и начали нестерпимо печь, но слез не было - организм экономил каждую каплю влаги. Ощупывая стену на ходу, я прошел ещё около ста шагов. Стена оставалась девственно чистой. Мои метки исчезли. Или их здесь никогда не было? Я остановился, тяжело дыша, опираясь коленями о пол.  Сухой воздух обжигал горло, как расплавленный свинец...</w:t>
      </w:r>
    </w:p>
    <w:p w:rsidR="00A07787" w:rsidRPr="009C567D" w:rsidRDefault="00A07787" w:rsidP="009C567D">
      <w:pPr>
        <w:ind w:firstLine="720"/>
        <w:jc w:val="both"/>
        <w:rPr>
          <w:sz w:val="28"/>
        </w:rPr>
      </w:pPr>
      <w:r w:rsidRPr="009C567D">
        <w:rPr>
          <w:sz w:val="28"/>
          <w:szCs w:val="26"/>
        </w:rPr>
        <w:t>Лабиринт не был просто перестроен. Он играл со мной, стирал мои следы, путал мои шаги, создавал иллюзии и разрушал их в тот самый момент, когда я пытался их систематизировать. Мой инженерный подход, моя хвалёная логика - всё это было детским лепетом перед лицом этой древней, неумолимой конструкции...</w:t>
      </w:r>
    </w:p>
    <w:p w:rsidR="00A07787" w:rsidRPr="009C567D" w:rsidRDefault="00A07787" w:rsidP="009C567D">
      <w:pPr>
        <w:ind w:firstLine="720"/>
        <w:jc w:val="both"/>
        <w:rPr>
          <w:sz w:val="28"/>
        </w:rPr>
      </w:pPr>
      <w:r w:rsidRPr="009C567D">
        <w:rPr>
          <w:sz w:val="28"/>
          <w:szCs w:val="26"/>
        </w:rPr>
        <w:t>Я поднял голову и посмотрел в темноту.</w:t>
      </w:r>
    </w:p>
    <w:p w:rsidR="00A07787" w:rsidRPr="009C567D" w:rsidRDefault="00A07787" w:rsidP="009C567D">
      <w:pPr>
        <w:ind w:firstLine="720"/>
        <w:jc w:val="both"/>
        <w:rPr>
          <w:sz w:val="28"/>
        </w:rPr>
      </w:pPr>
      <w:r w:rsidRPr="009C567D">
        <w:rPr>
          <w:sz w:val="28"/>
          <w:szCs w:val="26"/>
        </w:rPr>
        <w:t>- Зачем? - просипел я в пустоту. - Чего ты хочешь от меня?!</w:t>
      </w:r>
    </w:p>
    <w:p w:rsidR="00A07787" w:rsidRPr="009C567D" w:rsidRDefault="00A07787" w:rsidP="009C567D">
      <w:pPr>
        <w:ind w:firstLine="720"/>
        <w:jc w:val="both"/>
        <w:rPr>
          <w:sz w:val="28"/>
        </w:rPr>
      </w:pPr>
      <w:r w:rsidRPr="009C567D">
        <w:rPr>
          <w:sz w:val="28"/>
          <w:szCs w:val="26"/>
        </w:rPr>
        <w:t>Ответа не последовало. Только тишина, густая и равнодушная. Я сел на пол, прижался спиной к невидимой стене и подтянул колени к груди. Моё тело сильно трясло. Я умирал медленно, но верно. Человек может прожить без воды около трёх дней. В таких засушливых условиях не дай бог, если половина этого времени уже прошла...</w:t>
      </w:r>
    </w:p>
    <w:p w:rsidR="00A07787" w:rsidRPr="009C567D" w:rsidRDefault="00A07787" w:rsidP="009C567D">
      <w:pPr>
        <w:ind w:firstLine="720"/>
        <w:jc w:val="both"/>
        <w:rPr>
          <w:sz w:val="28"/>
        </w:rPr>
      </w:pPr>
      <w:r w:rsidRPr="009C567D">
        <w:rPr>
          <w:sz w:val="28"/>
          <w:szCs w:val="26"/>
        </w:rPr>
        <w:t>Моя когнитивная функция ухудшалась. Раньше я ведь делал глупости, ускорялся в темноте, тратил драгоценную энергию на крик.</w:t>
      </w:r>
    </w:p>
    <w:p w:rsidR="00A07787" w:rsidRPr="009C567D" w:rsidRDefault="00A07787" w:rsidP="009C567D">
      <w:pPr>
        <w:ind w:firstLine="720"/>
        <w:jc w:val="both"/>
        <w:rPr>
          <w:sz w:val="28"/>
        </w:rPr>
      </w:pPr>
      <w:r w:rsidRPr="009C567D">
        <w:rPr>
          <w:sz w:val="28"/>
          <w:szCs w:val="26"/>
        </w:rPr>
        <w:t>«Ресурс - это выбор», - всплыло в памяти третье правило Лабиринта.</w:t>
      </w:r>
    </w:p>
    <w:p w:rsidR="00A07787" w:rsidRPr="009C567D" w:rsidRDefault="00A07787" w:rsidP="009C567D">
      <w:pPr>
        <w:ind w:firstLine="720"/>
        <w:jc w:val="both"/>
        <w:rPr>
          <w:sz w:val="28"/>
        </w:rPr>
      </w:pPr>
      <w:r w:rsidRPr="009C567D">
        <w:rPr>
          <w:sz w:val="28"/>
          <w:szCs w:val="26"/>
        </w:rPr>
        <w:t>Какой выбор у меня есть прямо сейчас? Я могу остаться здесь, на этом «первом круге», и продолжать ходить по нему, надеясь, что геометрия пространства снова изменится и приведёт меня к переходу. Но это пассивное ожидание смерти. Лабиринт не прощает слабости; он требует движения. Я должен разорвать этот круг...</w:t>
      </w:r>
    </w:p>
    <w:p w:rsidR="00A07787" w:rsidRPr="009C567D" w:rsidRDefault="00A07787" w:rsidP="009C567D">
      <w:pPr>
        <w:ind w:firstLine="720"/>
        <w:jc w:val="both"/>
        <w:rPr>
          <w:sz w:val="28"/>
        </w:rPr>
      </w:pPr>
      <w:r w:rsidRPr="009C567D">
        <w:rPr>
          <w:sz w:val="28"/>
          <w:szCs w:val="26"/>
        </w:rPr>
        <w:t>Пытаясь успокоиться, я задумался о своём маршруте. Я перебирал варианты и вспомнил деталь, которую зафиксировал на семьдесят пятом шаге первого сегмента: ответвление направо. Я тогда это проигнорировал, потому что следовал «Правилу левой руки», доверял чужому здесь, земному алгоритму, который создан для простых, плоских, физических лабиринтов. Но этот Лабиринт не был простым, не плоским и уж точно не подчинялся земным законам... Использование здесь правила левой руки похоже на попытку запустить современное программное обеспечение на механическом арифмометре. Система распознала мой шаблон поведения и загнала меня в петлю, используя против меня мою собственную предсказуемость. Чтобы выбраться, я должен стать непредсказуемым для Лабиринта и сломать собственный алгоритм.</w:t>
      </w:r>
    </w:p>
    <w:p w:rsidR="00A07787" w:rsidRPr="009C567D" w:rsidRDefault="00A07787" w:rsidP="009C567D">
      <w:pPr>
        <w:ind w:firstLine="720"/>
        <w:jc w:val="both"/>
        <w:rPr>
          <w:sz w:val="28"/>
        </w:rPr>
      </w:pPr>
      <w:r w:rsidRPr="009C567D">
        <w:rPr>
          <w:sz w:val="28"/>
          <w:szCs w:val="26"/>
        </w:rPr>
        <w:t>Я поднялся на ноги - двигаться было трудно, голова кружилась, но что-то наконец прояснилось в голове. Ярость вытеснила страх, заставив меня сжать зубы.</w:t>
      </w:r>
    </w:p>
    <w:p w:rsidR="00A07787" w:rsidRPr="009C567D" w:rsidRDefault="00A07787" w:rsidP="009C567D">
      <w:pPr>
        <w:ind w:firstLine="720"/>
        <w:jc w:val="both"/>
        <w:rPr>
          <w:sz w:val="28"/>
        </w:rPr>
      </w:pPr>
      <w:r w:rsidRPr="009C567D">
        <w:rPr>
          <w:sz w:val="28"/>
          <w:szCs w:val="26"/>
        </w:rPr>
        <w:t>- Ладно, - прошептал я, вытирая лицо. - Ты хочешь, чтобы я играл по твоим правилам? Хрен тебе вот!</w:t>
      </w:r>
    </w:p>
    <w:p w:rsidR="00A07787" w:rsidRPr="009C567D" w:rsidRDefault="00A07787" w:rsidP="009C567D">
      <w:pPr>
        <w:ind w:firstLine="720"/>
        <w:jc w:val="both"/>
        <w:rPr>
          <w:sz w:val="28"/>
        </w:rPr>
      </w:pPr>
      <w:r w:rsidRPr="009C567D">
        <w:rPr>
          <w:sz w:val="28"/>
          <w:szCs w:val="26"/>
        </w:rPr>
        <w:t>Я вернулся туда, где, как я думал, должно было находиться ответвление. Я уже не считал свои шаги с прежней точностью - в этом не было смысла, поскольку пространство дышало и менялось. Я просто шел, покачиваясь от усталости, и старался не отрывать руку от стены. Движение было затруднено, меня тошнило от головокружения, и я несколько раз чуть не падал...</w:t>
      </w:r>
    </w:p>
    <w:p w:rsidR="00A07787" w:rsidRPr="009C567D" w:rsidRDefault="00A07787" w:rsidP="009C567D">
      <w:pPr>
        <w:ind w:firstLine="720"/>
        <w:jc w:val="both"/>
        <w:rPr>
          <w:sz w:val="28"/>
        </w:rPr>
      </w:pPr>
      <w:r w:rsidRPr="009C567D">
        <w:rPr>
          <w:sz w:val="28"/>
          <w:szCs w:val="26"/>
        </w:rPr>
        <w:t>Через некоторое время пальцы действительно провалились в пустоту. Новый коридор? Казалось, здесь ещё темнее. Из чёрного устья коридора дул едва заметный неестественный сквозняк, принося с собой запах мяты и дикого мёда. Желудок отреагировал резким спазмом, а рот наполнила слюна. Этот запах был реальным. Моё обоняние не могло ошибиться. Там, в глубине, было что-то питательное...</w:t>
      </w:r>
    </w:p>
    <w:p w:rsidR="00A07787" w:rsidRPr="009C567D" w:rsidRDefault="00A07787" w:rsidP="009C567D">
      <w:pPr>
        <w:ind w:firstLine="720"/>
        <w:jc w:val="both"/>
        <w:rPr>
          <w:sz w:val="28"/>
        </w:rPr>
      </w:pPr>
      <w:r w:rsidRPr="009C567D">
        <w:rPr>
          <w:sz w:val="28"/>
          <w:szCs w:val="26"/>
        </w:rPr>
        <w:t>Я достал телефон и нажал кнопку. Экран моргнул, цифра «3%» болезненно заморгала и изменилась на: «2%».</w:t>
      </w:r>
    </w:p>
    <w:p w:rsidR="00A07787" w:rsidRPr="009C567D" w:rsidRDefault="00A07787" w:rsidP="009C567D">
      <w:pPr>
        <w:ind w:firstLine="720"/>
        <w:jc w:val="both"/>
        <w:rPr>
          <w:sz w:val="28"/>
        </w:rPr>
      </w:pPr>
      <w:r w:rsidRPr="009C567D">
        <w:rPr>
          <w:sz w:val="28"/>
          <w:szCs w:val="26"/>
        </w:rPr>
        <w:t>Смартфон в ладони раскалился. Девяносто девять. Время утекало сквозь пальцы, быстрее, чем я успевал соображать. Нужно найти разъем или хотя бы выход, иначе батарея сдохнет. И тогда - всё. Останусь один в этом Лабиринте! Без карты, без тепловизора. Просто кусок мяса в каменном мешке.</w:t>
      </w:r>
    </w:p>
    <w:p w:rsidR="00A07787" w:rsidRPr="009C567D" w:rsidRDefault="00A07787" w:rsidP="009C567D">
      <w:pPr>
        <w:ind w:firstLine="720"/>
        <w:jc w:val="both"/>
        <w:rPr>
          <w:sz w:val="28"/>
        </w:rPr>
      </w:pPr>
      <w:r w:rsidRPr="009C567D">
        <w:rPr>
          <w:sz w:val="28"/>
          <w:szCs w:val="26"/>
        </w:rPr>
        <w:t>Обернулся. Позади - петля, по которой я прошел уже десяток раз. Стены там тошнотворные, обшарпанные, от них тянет сыростью и безысходностью. А впереди... оттуда веяло медом и почему-то свежей мятой. Странно, да? Откуда здесь запахи, если вокруг один лишь холодный камень? Выбора, впрочем, не было.</w:t>
      </w:r>
    </w:p>
    <w:p w:rsidR="00A07787" w:rsidRPr="009C567D" w:rsidRDefault="00A07787" w:rsidP="009C567D">
      <w:pPr>
        <w:ind w:firstLine="720"/>
        <w:jc w:val="both"/>
        <w:rPr>
          <w:sz w:val="28"/>
        </w:rPr>
      </w:pPr>
      <w:r w:rsidRPr="009C567D">
        <w:rPr>
          <w:sz w:val="28"/>
          <w:szCs w:val="26"/>
        </w:rPr>
        <w:t>Я замер на самом краю коридора. Прижал ключ к кладке, навалился всей тяжестью. Металл с визгом прошелся по камню. Гнев - вот что двигало рукой. Я полоснул стену, оставив глубокий косой шрам. Пусть будет знак! Мой личный протест против этого места. Стена вдруг поддалась, поглотила царапину и тут же засияла бледно-голубым.</w:t>
      </w:r>
    </w:p>
    <w:p w:rsidR="00A07787" w:rsidRPr="009C567D" w:rsidRDefault="00A07787" w:rsidP="009C567D">
      <w:pPr>
        <w:ind w:firstLine="720"/>
        <w:jc w:val="both"/>
        <w:rPr>
          <w:sz w:val="28"/>
        </w:rPr>
      </w:pPr>
      <w:r w:rsidRPr="009C567D">
        <w:rPr>
          <w:sz w:val="28"/>
          <w:szCs w:val="26"/>
        </w:rPr>
        <w:t>Вдохнул глубоко, зажмурился - а вдруг сейчас всё исчезнет? - и шагнул в темноту правого прохода. Туда, где тянуло медовой сладостью!</w:t>
      </w:r>
    </w:p>
    <w:sectPr w:rsidR="00A07787" w:rsidRPr="009C567D" w:rsidSect="009C567D">
      <w:pgSz w:w="11906" w:h="16838"/>
      <w:pgMar w:top="1440" w:right="746"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41544F"/>
    <w:multiLevelType w:val="hybridMultilevel"/>
    <w:tmpl w:val="FFFFFFFF"/>
    <w:lvl w:ilvl="0" w:tplc="3586C09A">
      <w:start w:val="1"/>
      <w:numFmt w:val="bullet"/>
      <w:lvlText w:val="●"/>
      <w:lvlJc w:val="left"/>
      <w:pPr>
        <w:ind w:left="720" w:hanging="360"/>
      </w:pPr>
    </w:lvl>
    <w:lvl w:ilvl="1" w:tplc="4CB6412C">
      <w:start w:val="1"/>
      <w:numFmt w:val="bullet"/>
      <w:lvlText w:val="○"/>
      <w:lvlJc w:val="left"/>
      <w:pPr>
        <w:ind w:left="1440" w:hanging="360"/>
      </w:pPr>
    </w:lvl>
    <w:lvl w:ilvl="2" w:tplc="A66C1220">
      <w:start w:val="1"/>
      <w:numFmt w:val="bullet"/>
      <w:lvlText w:val="■"/>
      <w:lvlJc w:val="left"/>
      <w:pPr>
        <w:ind w:left="2160" w:hanging="360"/>
      </w:pPr>
    </w:lvl>
    <w:lvl w:ilvl="3" w:tplc="A27023A4">
      <w:start w:val="1"/>
      <w:numFmt w:val="bullet"/>
      <w:lvlText w:val="●"/>
      <w:lvlJc w:val="left"/>
      <w:pPr>
        <w:ind w:left="2880" w:hanging="360"/>
      </w:pPr>
    </w:lvl>
    <w:lvl w:ilvl="4" w:tplc="CA5E1370">
      <w:start w:val="1"/>
      <w:numFmt w:val="bullet"/>
      <w:lvlText w:val="○"/>
      <w:lvlJc w:val="left"/>
      <w:pPr>
        <w:ind w:left="3600" w:hanging="360"/>
      </w:pPr>
    </w:lvl>
    <w:lvl w:ilvl="5" w:tplc="32682982">
      <w:start w:val="1"/>
      <w:numFmt w:val="bullet"/>
      <w:lvlText w:val="■"/>
      <w:lvlJc w:val="left"/>
      <w:pPr>
        <w:ind w:left="4320" w:hanging="360"/>
      </w:pPr>
    </w:lvl>
    <w:lvl w:ilvl="6" w:tplc="C58AB282">
      <w:start w:val="1"/>
      <w:numFmt w:val="bullet"/>
      <w:lvlText w:val="●"/>
      <w:lvlJc w:val="left"/>
      <w:pPr>
        <w:ind w:left="5040" w:hanging="360"/>
      </w:pPr>
    </w:lvl>
    <w:lvl w:ilvl="7" w:tplc="984C026E">
      <w:start w:val="1"/>
      <w:numFmt w:val="bullet"/>
      <w:lvlText w:val="●"/>
      <w:lvlJc w:val="left"/>
      <w:pPr>
        <w:ind w:left="5760" w:hanging="360"/>
      </w:pPr>
    </w:lvl>
    <w:lvl w:ilvl="8" w:tplc="86DE68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isplayBackgroundShape/>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019B7"/>
    <w:rsid w:val="00634D70"/>
    <w:rsid w:val="006E0F5F"/>
    <w:rsid w:val="007B532B"/>
    <w:rsid w:val="009C567D"/>
    <w:rsid w:val="00A019B7"/>
    <w:rsid w:val="00A07787"/>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0"/>
      <w:szCs w:val="20"/>
    </w:rPr>
  </w:style>
  <w:style w:type="paragraph" w:styleId="Heading1">
    <w:name w:val="heading 1"/>
    <w:basedOn w:val="Normal"/>
    <w:link w:val="Heading1Char"/>
    <w:uiPriority w:val="99"/>
    <w:qFormat/>
    <w:rsid w:val="00A019B7"/>
    <w:pPr>
      <w:outlineLvl w:val="0"/>
    </w:pPr>
    <w:rPr>
      <w:color w:val="2E74B5"/>
      <w:sz w:val="32"/>
      <w:szCs w:val="32"/>
    </w:rPr>
  </w:style>
  <w:style w:type="paragraph" w:styleId="Heading2">
    <w:name w:val="heading 2"/>
    <w:basedOn w:val="Normal"/>
    <w:link w:val="Heading2Char"/>
    <w:uiPriority w:val="99"/>
    <w:qFormat/>
    <w:rsid w:val="00A019B7"/>
    <w:pPr>
      <w:outlineLvl w:val="1"/>
    </w:pPr>
    <w:rPr>
      <w:color w:val="2E74B5"/>
      <w:sz w:val="26"/>
      <w:szCs w:val="26"/>
    </w:rPr>
  </w:style>
  <w:style w:type="paragraph" w:styleId="Heading3">
    <w:name w:val="heading 3"/>
    <w:basedOn w:val="Normal"/>
    <w:link w:val="Heading3Char"/>
    <w:uiPriority w:val="99"/>
    <w:qFormat/>
    <w:rsid w:val="00A019B7"/>
    <w:pPr>
      <w:outlineLvl w:val="2"/>
    </w:pPr>
    <w:rPr>
      <w:color w:val="1F4D78"/>
      <w:sz w:val="24"/>
      <w:szCs w:val="24"/>
    </w:rPr>
  </w:style>
  <w:style w:type="paragraph" w:styleId="Heading4">
    <w:name w:val="heading 4"/>
    <w:basedOn w:val="Normal"/>
    <w:link w:val="Heading4Char"/>
    <w:uiPriority w:val="99"/>
    <w:qFormat/>
    <w:rsid w:val="00A019B7"/>
    <w:pPr>
      <w:outlineLvl w:val="3"/>
    </w:pPr>
    <w:rPr>
      <w:i/>
      <w:iCs/>
      <w:color w:val="2E74B5"/>
    </w:rPr>
  </w:style>
  <w:style w:type="paragraph" w:styleId="Heading5">
    <w:name w:val="heading 5"/>
    <w:basedOn w:val="Normal"/>
    <w:link w:val="Heading5Char"/>
    <w:uiPriority w:val="99"/>
    <w:qFormat/>
    <w:rsid w:val="00A019B7"/>
    <w:pPr>
      <w:outlineLvl w:val="4"/>
    </w:pPr>
    <w:rPr>
      <w:color w:val="2E74B5"/>
    </w:rPr>
  </w:style>
  <w:style w:type="paragraph" w:styleId="Heading6">
    <w:name w:val="heading 6"/>
    <w:basedOn w:val="Normal"/>
    <w:link w:val="Heading6Char"/>
    <w:uiPriority w:val="99"/>
    <w:qFormat/>
    <w:rsid w:val="00A019B7"/>
    <w:pPr>
      <w:outlineLvl w:val="5"/>
    </w:pPr>
    <w:rPr>
      <w:color w:val="1F4D7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D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D7BD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D7BD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D7BD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D7BD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sid w:val="001D7BD0"/>
    <w:rPr>
      <w:rFonts w:asciiTheme="minorHAnsi" w:eastAsiaTheme="minorEastAsia" w:hAnsiTheme="minorHAnsi" w:cstheme="minorBidi"/>
      <w:b/>
      <w:bCs/>
    </w:rPr>
  </w:style>
  <w:style w:type="paragraph" w:styleId="Title">
    <w:name w:val="Title"/>
    <w:basedOn w:val="Normal"/>
    <w:link w:val="TitleChar"/>
    <w:uiPriority w:val="99"/>
    <w:qFormat/>
    <w:rsid w:val="00A019B7"/>
    <w:rPr>
      <w:sz w:val="56"/>
      <w:szCs w:val="56"/>
    </w:rPr>
  </w:style>
  <w:style w:type="character" w:customStyle="1" w:styleId="TitleChar">
    <w:name w:val="Title Char"/>
    <w:basedOn w:val="DefaultParagraphFont"/>
    <w:link w:val="Title"/>
    <w:uiPriority w:val="10"/>
    <w:rsid w:val="001D7BD0"/>
    <w:rPr>
      <w:rFonts w:asciiTheme="majorHAnsi" w:eastAsiaTheme="majorEastAsia" w:hAnsiTheme="majorHAnsi" w:cstheme="majorBidi"/>
      <w:b/>
      <w:bCs/>
      <w:kern w:val="28"/>
      <w:sz w:val="32"/>
      <w:szCs w:val="32"/>
    </w:rPr>
  </w:style>
  <w:style w:type="paragraph" w:customStyle="1" w:styleId="Strong1">
    <w:name w:val="Strong1"/>
    <w:uiPriority w:val="99"/>
    <w:rsid w:val="00A019B7"/>
    <w:rPr>
      <w:b/>
      <w:bCs/>
      <w:sz w:val="20"/>
      <w:szCs w:val="20"/>
    </w:rPr>
  </w:style>
  <w:style w:type="paragraph" w:styleId="ListParagraph">
    <w:name w:val="List Paragraph"/>
    <w:basedOn w:val="Normal"/>
    <w:uiPriority w:val="99"/>
    <w:qFormat/>
    <w:rsid w:val="00A019B7"/>
  </w:style>
  <w:style w:type="character" w:styleId="Hyperlink">
    <w:name w:val="Hyperlink"/>
    <w:basedOn w:val="DefaultParagraphFont"/>
    <w:uiPriority w:val="99"/>
    <w:rsid w:val="00A019B7"/>
    <w:rPr>
      <w:rFonts w:cs="Times New Roman"/>
      <w:color w:val="0563C1"/>
      <w:u w:val="single"/>
    </w:rPr>
  </w:style>
  <w:style w:type="character" w:styleId="FootnoteReference">
    <w:name w:val="footnote reference"/>
    <w:basedOn w:val="DefaultParagraphFont"/>
    <w:uiPriority w:val="99"/>
    <w:semiHidden/>
    <w:rsid w:val="00A019B7"/>
    <w:rPr>
      <w:rFonts w:cs="Times New Roman"/>
      <w:vertAlign w:val="superscript"/>
    </w:rPr>
  </w:style>
  <w:style w:type="paragraph" w:styleId="FootnoteText">
    <w:name w:val="footnote text"/>
    <w:basedOn w:val="Normal"/>
    <w:link w:val="FootnoteTextChar"/>
    <w:uiPriority w:val="99"/>
    <w:semiHidden/>
    <w:rsid w:val="00A019B7"/>
  </w:style>
  <w:style w:type="character" w:customStyle="1" w:styleId="FootnoteTextChar">
    <w:name w:val="Footnote Text Char"/>
    <w:basedOn w:val="DefaultParagraphFont"/>
    <w:link w:val="FootnoteText"/>
    <w:uiPriority w:val="99"/>
    <w:semiHidden/>
    <w:locked/>
    <w:rsid w:val="00A019B7"/>
    <w:rPr>
      <w:lang w:val="ru-RU"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204</TotalTime>
  <Pages>7</Pages>
  <Words>2398</Words>
  <Characters>13672</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Admin</cp:lastModifiedBy>
  <cp:revision>2</cp:revision>
  <dcterms:created xsi:type="dcterms:W3CDTF">2026-07-09T21:03:00Z</dcterms:created>
  <dcterms:modified xsi:type="dcterms:W3CDTF">2026-07-10T17:54:00Z</dcterms:modified>
</cp:coreProperties>
</file>